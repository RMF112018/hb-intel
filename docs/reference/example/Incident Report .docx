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4A0C" w14:textId="5B469AD4" w:rsidR="00EB1ED3" w:rsidRDefault="008A3154" w:rsidP="00EB1ED3">
      <w:pPr>
        <w:pStyle w:val="Heading1"/>
        <w:jc w:val="center"/>
        <w:rPr>
          <w:rFonts w:eastAsia="Times New Roman"/>
          <w:snapToGrid w:val="0"/>
        </w:rPr>
      </w:pPr>
      <w:r>
        <w:rPr>
          <w:rFonts w:eastAsia="Times New Roman"/>
          <w:snapToGrid w:val="0"/>
        </w:rPr>
        <w:t>INCIDENT</w:t>
      </w:r>
      <w:r w:rsidR="00EB1ED3">
        <w:rPr>
          <w:rFonts w:eastAsia="Times New Roman"/>
          <w:snapToGrid w:val="0"/>
        </w:rPr>
        <w:t xml:space="preserve"> REPORT</w:t>
      </w:r>
    </w:p>
    <w:p w14:paraId="4E8FEB72" w14:textId="77777777" w:rsidR="00EB1ED3" w:rsidRPr="00EB1ED3" w:rsidRDefault="00EB1ED3" w:rsidP="008A3154">
      <w:pPr>
        <w:spacing w:line="240" w:lineRule="auto"/>
      </w:pPr>
    </w:p>
    <w:p w14:paraId="1BD2D826" w14:textId="3E986C0F" w:rsidR="00EB1ED3" w:rsidRDefault="00EB1ED3" w:rsidP="008A3154">
      <w:pPr>
        <w:spacing w:line="240" w:lineRule="auto"/>
      </w:pPr>
      <w:r>
        <w:t xml:space="preserve">Person Completing </w:t>
      </w:r>
      <w:proofErr w:type="gramStart"/>
      <w:r>
        <w:t>Report: _</w:t>
      </w:r>
      <w:proofErr w:type="gramEnd"/>
      <w:r>
        <w:t>___________________________________________ Today’s Date: ___________________</w:t>
      </w:r>
    </w:p>
    <w:p w14:paraId="7294E870" w14:textId="362B360C" w:rsidR="00EB1ED3" w:rsidRDefault="00EB1ED3" w:rsidP="008A3154">
      <w:pPr>
        <w:spacing w:before="240" w:line="240" w:lineRule="auto"/>
      </w:pPr>
      <w:r>
        <w:t>Company</w:t>
      </w:r>
      <w:r w:rsidR="005D2157">
        <w:t xml:space="preserve"> of </w:t>
      </w:r>
      <w:r w:rsidR="006969E9">
        <w:t>Person Completing Report</w:t>
      </w:r>
      <w:r>
        <w:t>:</w:t>
      </w:r>
      <w:r w:rsidR="006969E9">
        <w:t xml:space="preserve"> </w:t>
      </w:r>
      <w:r>
        <w:t>_________________________________________________________________ </w:t>
      </w:r>
    </w:p>
    <w:p w14:paraId="423E69BE" w14:textId="77777777" w:rsidR="00EB1ED3" w:rsidRDefault="00EB1ED3" w:rsidP="008A3154">
      <w:pPr>
        <w:spacing w:before="240" w:line="240" w:lineRule="auto"/>
      </w:pPr>
      <w:r>
        <w:t xml:space="preserve">Name All Employees Involved: _________________________________________________________________________ </w:t>
      </w:r>
    </w:p>
    <w:p w14:paraId="59D87603" w14:textId="787641CE" w:rsidR="00EB1ED3" w:rsidRDefault="00EB1ED3" w:rsidP="008A3154">
      <w:pPr>
        <w:spacing w:before="240" w:line="240" w:lineRule="auto"/>
      </w:pPr>
      <w:r>
        <w:t>__________________________________________________________________________________________________</w:t>
      </w:r>
    </w:p>
    <w:p w14:paraId="60342ED3" w14:textId="3620C86B" w:rsidR="00EB1ED3" w:rsidRDefault="00EB1ED3" w:rsidP="008A3154">
      <w:pPr>
        <w:spacing w:before="240" w:line="240" w:lineRule="auto"/>
      </w:pPr>
      <w:r>
        <w:t>Date &amp; Time of Incident: ___________________________</w:t>
      </w:r>
      <w:proofErr w:type="gramStart"/>
      <w:r>
        <w:t>_  Date</w:t>
      </w:r>
      <w:proofErr w:type="gramEnd"/>
      <w:r>
        <w:t xml:space="preserve"> &amp; Time First Reported: _________________________</w:t>
      </w:r>
    </w:p>
    <w:p w14:paraId="79CDF259" w14:textId="5FD9A4A6" w:rsidR="00EB1ED3" w:rsidRDefault="00EB1ED3" w:rsidP="008A3154">
      <w:pPr>
        <w:spacing w:line="240" w:lineRule="auto"/>
      </w:pPr>
      <w:r>
        <w:t>Location of Incident (be specific): ______________________________________________________________________</w:t>
      </w:r>
    </w:p>
    <w:p w14:paraId="5D5B92FC" w14:textId="77777777" w:rsidR="00EB1ED3" w:rsidRDefault="00EB1ED3" w:rsidP="008A3154">
      <w:pPr>
        <w:spacing w:line="240" w:lineRule="auto"/>
      </w:pPr>
      <w:r>
        <w:t xml:space="preserve">Type of Incident: </w:t>
      </w:r>
      <w:r>
        <w:rPr>
          <w:rFonts w:ascii="Segoe UI Symbol" w:hAnsi="Segoe UI Symbol" w:cs="Segoe UI Symbol"/>
        </w:rPr>
        <w:t>☐</w:t>
      </w:r>
      <w:r>
        <w:t xml:space="preserve"> Near Miss </w:t>
      </w:r>
      <w:r>
        <w:rPr>
          <w:rFonts w:ascii="Segoe UI Symbol" w:hAnsi="Segoe UI Symbol" w:cs="Segoe UI Symbol"/>
        </w:rPr>
        <w:t>☐</w:t>
      </w:r>
      <w:r>
        <w:t xml:space="preserve"> Unsafe Condition </w:t>
      </w:r>
      <w:r>
        <w:rPr>
          <w:rFonts w:ascii="Segoe UI Symbol" w:hAnsi="Segoe UI Symbol" w:cs="Segoe UI Symbol"/>
        </w:rPr>
        <w:t>☐</w:t>
      </w:r>
      <w:r>
        <w:t xml:space="preserve"> Equipment Damage (No Injury) </w:t>
      </w:r>
    </w:p>
    <w:p w14:paraId="1A210A84" w14:textId="6AB7D983" w:rsidR="00EB1ED3" w:rsidRDefault="00EB1ED3" w:rsidP="008A3154">
      <w:pPr>
        <w:spacing w:line="240" w:lineRule="auto"/>
      </w:pPr>
      <w:r>
        <w:rPr>
          <w:rFonts w:ascii="Segoe UI Symbol" w:hAnsi="Segoe UI Symbol" w:cs="Segoe UI Symbol"/>
        </w:rPr>
        <w:t>☐</w:t>
      </w:r>
      <w:r>
        <w:t xml:space="preserve"> Other: __________________________________________________________________________________________</w:t>
      </w:r>
    </w:p>
    <w:p w14:paraId="2A95278F" w14:textId="342C06EA" w:rsidR="00EB1ED3" w:rsidRDefault="00EB1ED3" w:rsidP="008A3154">
      <w:pPr>
        <w:spacing w:line="240" w:lineRule="auto"/>
      </w:pPr>
      <w:r>
        <w:t>Description of Incident (Be Specific</w:t>
      </w:r>
      <w:proofErr w:type="gramStart"/>
      <w:r>
        <w:t>):_</w:t>
      </w:r>
      <w:proofErr w:type="gramEnd"/>
      <w:r>
        <w:t>____________________________________________________________________</w:t>
      </w:r>
    </w:p>
    <w:p w14:paraId="0AF482F8" w14:textId="77777777" w:rsidR="00EB1ED3" w:rsidRDefault="00EB1ED3" w:rsidP="008A3154">
      <w:pPr>
        <w:spacing w:line="240" w:lineRule="auto"/>
      </w:pPr>
      <w:r>
        <w:t>__________________________________________________________________________________________________</w:t>
      </w:r>
    </w:p>
    <w:p w14:paraId="7F00665A" w14:textId="77777777" w:rsidR="00EB1ED3" w:rsidRDefault="00EB1ED3" w:rsidP="008A3154">
      <w:pPr>
        <w:spacing w:line="240" w:lineRule="auto"/>
      </w:pPr>
      <w:r>
        <w:t>__________________________________________________________________________________________________</w:t>
      </w:r>
    </w:p>
    <w:p w14:paraId="3211926A" w14:textId="77777777" w:rsidR="00EB1ED3" w:rsidRDefault="00EB1ED3" w:rsidP="008A3154">
      <w:pPr>
        <w:spacing w:line="240" w:lineRule="auto"/>
      </w:pPr>
      <w:r>
        <w:t>__________________________________________________________________________________________________</w:t>
      </w:r>
    </w:p>
    <w:p w14:paraId="41CC56E6" w14:textId="794F2E58" w:rsidR="00EB1ED3" w:rsidRDefault="00EB1ED3" w:rsidP="00782390">
      <w:pPr>
        <w:spacing w:line="360" w:lineRule="auto"/>
      </w:pPr>
      <w:r>
        <w:t>__________________________________________________________________________________________________</w:t>
      </w:r>
    </w:p>
    <w:p w14:paraId="3268D40F" w14:textId="14E71640" w:rsidR="00EB1ED3" w:rsidRDefault="00EB1ED3" w:rsidP="008A3154">
      <w:pPr>
        <w:spacing w:line="240" w:lineRule="auto"/>
      </w:pPr>
      <w:r>
        <w:t>Immediate Cause(s</w:t>
      </w:r>
      <w:proofErr w:type="gramStart"/>
      <w:r>
        <w:t>):_</w:t>
      </w:r>
      <w:proofErr w:type="gramEnd"/>
      <w:r>
        <w:t>________________________________________________________________________________</w:t>
      </w:r>
    </w:p>
    <w:p w14:paraId="6FEF941F" w14:textId="77777777" w:rsidR="00EB1ED3" w:rsidRDefault="00EB1ED3" w:rsidP="008A3154">
      <w:pPr>
        <w:spacing w:line="240" w:lineRule="auto"/>
      </w:pPr>
      <w:r>
        <w:t>__________________________________________________________________________________________________</w:t>
      </w:r>
    </w:p>
    <w:p w14:paraId="4EDCC425" w14:textId="5A223349" w:rsidR="00EB1ED3" w:rsidRDefault="00EB1ED3" w:rsidP="008A3154">
      <w:pPr>
        <w:spacing w:line="360" w:lineRule="auto"/>
      </w:pPr>
      <w:r>
        <w:t>__________________________________________________________________________________________________</w:t>
      </w:r>
    </w:p>
    <w:p w14:paraId="4FCF2C11" w14:textId="3C349148" w:rsidR="00EB1ED3" w:rsidRDefault="00EB1ED3" w:rsidP="008A3154">
      <w:pPr>
        <w:spacing w:line="240" w:lineRule="auto"/>
      </w:pPr>
      <w:r>
        <w:t>Contributing Factors (Weather, lighting, workload, tools, environment, etc.</w:t>
      </w:r>
      <w:proofErr w:type="gramStart"/>
      <w:r>
        <w:t>):_</w:t>
      </w:r>
      <w:proofErr w:type="gramEnd"/>
      <w:r>
        <w:t>___________________________________</w:t>
      </w:r>
    </w:p>
    <w:p w14:paraId="49828001" w14:textId="77777777" w:rsidR="00EB1ED3" w:rsidRDefault="00EB1ED3" w:rsidP="008A3154">
      <w:pPr>
        <w:spacing w:line="240" w:lineRule="auto"/>
      </w:pPr>
      <w:r>
        <w:t>__________________________________________________________________________________________________</w:t>
      </w:r>
    </w:p>
    <w:p w14:paraId="6B43C49A" w14:textId="2F56A30A" w:rsidR="00EB1ED3" w:rsidRDefault="00EB1ED3" w:rsidP="008A3154">
      <w:pPr>
        <w:spacing w:line="360" w:lineRule="auto"/>
      </w:pPr>
      <w:r>
        <w:t>__________________________________________________________________________________________________</w:t>
      </w:r>
    </w:p>
    <w:p w14:paraId="411A26E5" w14:textId="49C3CD75" w:rsidR="00EB1ED3" w:rsidRDefault="00EB1ED3" w:rsidP="008A3154">
      <w:pPr>
        <w:spacing w:line="240" w:lineRule="auto"/>
      </w:pPr>
      <w:r>
        <w:t xml:space="preserve">Corrective Actions </w:t>
      </w:r>
      <w:proofErr w:type="gramStart"/>
      <w:r>
        <w:t>Taken:_</w:t>
      </w:r>
      <w:proofErr w:type="gramEnd"/>
      <w:r>
        <w:t>____________________________________________________________________________</w:t>
      </w:r>
    </w:p>
    <w:p w14:paraId="5FD460C2" w14:textId="77777777" w:rsidR="00EB1ED3" w:rsidRDefault="00EB1ED3" w:rsidP="008A3154">
      <w:pPr>
        <w:spacing w:line="240" w:lineRule="auto"/>
      </w:pPr>
      <w:r>
        <w:t>__________________________________________________________________________________________________</w:t>
      </w:r>
    </w:p>
    <w:p w14:paraId="52F1FD79" w14:textId="131B32FA" w:rsidR="00EB1ED3" w:rsidRDefault="00EB1ED3" w:rsidP="008A3154">
      <w:pPr>
        <w:spacing w:line="240" w:lineRule="auto"/>
      </w:pPr>
      <w:r>
        <w:t>__________________________________________________________________________________________________</w:t>
      </w:r>
    </w:p>
    <w:p w14:paraId="41A13426" w14:textId="4E711E3D" w:rsidR="00EB1ED3" w:rsidRDefault="00EB1ED3" w:rsidP="008A3154">
      <w:pPr>
        <w:spacing w:line="240" w:lineRule="auto"/>
      </w:pPr>
      <w:r>
        <w:t xml:space="preserve">Was equipment or material involved? </w:t>
      </w:r>
      <w:bookmarkStart w:id="0" w:name="_Hlk210746505"/>
      <w:r>
        <w:rPr>
          <w:rFonts w:ascii="Segoe UI Symbol" w:hAnsi="Segoe UI Symbol" w:cs="Segoe UI Symbol"/>
        </w:rPr>
        <w:t>☐</w:t>
      </w:r>
      <w:r>
        <w:t xml:space="preserve"> Yes </w:t>
      </w:r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>No</w:t>
      </w:r>
      <w:bookmarkEnd w:id="0"/>
      <w:r>
        <w:t>  If</w:t>
      </w:r>
      <w:proofErr w:type="gramEnd"/>
      <w:r>
        <w:t xml:space="preserve"> Yes, </w:t>
      </w:r>
      <w:r w:rsidR="008A3154">
        <w:t xml:space="preserve">was the operator trained? </w:t>
      </w:r>
      <w:r w:rsidR="008A3154">
        <w:rPr>
          <w:rFonts w:ascii="Segoe UI Symbol" w:hAnsi="Segoe UI Symbol" w:cs="Segoe UI Symbol"/>
        </w:rPr>
        <w:t>☐</w:t>
      </w:r>
      <w:r w:rsidR="008A3154">
        <w:t xml:space="preserve"> Yes </w:t>
      </w:r>
      <w:r w:rsidR="008A3154">
        <w:rPr>
          <w:rFonts w:ascii="Segoe UI Symbol" w:hAnsi="Segoe UI Symbol" w:cs="Segoe UI Symbol"/>
        </w:rPr>
        <w:t>☐</w:t>
      </w:r>
      <w:r w:rsidR="008A3154">
        <w:t xml:space="preserve"> No</w:t>
      </w:r>
    </w:p>
    <w:p w14:paraId="05778147" w14:textId="77777777" w:rsidR="00EB1ED3" w:rsidRDefault="00EB1ED3" w:rsidP="008A3154">
      <w:pPr>
        <w:spacing w:line="240" w:lineRule="auto"/>
      </w:pPr>
      <w:r>
        <w:t xml:space="preserve">Photos Taken: </w:t>
      </w:r>
      <w:r>
        <w:rPr>
          <w:rFonts w:ascii="Segoe UI Symbol" w:hAnsi="Segoe UI Symbol" w:cs="Segoe UI Symbol"/>
        </w:rPr>
        <w:t>☐</w:t>
      </w:r>
      <w:r>
        <w:t xml:space="preserve"> Yes </w:t>
      </w:r>
      <w:r>
        <w:rPr>
          <w:rFonts w:ascii="Segoe UI Symbol" w:hAnsi="Segoe UI Symbol" w:cs="Segoe UI Symbol"/>
        </w:rPr>
        <w:t>☐</w:t>
      </w:r>
      <w:r>
        <w:t xml:space="preserve"> </w:t>
      </w:r>
      <w:proofErr w:type="gramStart"/>
      <w:r>
        <w:t>No  Attached</w:t>
      </w:r>
      <w:proofErr w:type="gramEnd"/>
      <w:r>
        <w:t xml:space="preserve">: </w:t>
      </w:r>
      <w:r>
        <w:rPr>
          <w:rFonts w:ascii="Segoe UI Symbol" w:hAnsi="Segoe UI Symbol" w:cs="Segoe UI Symbol"/>
        </w:rPr>
        <w:t>☐</w:t>
      </w:r>
      <w:r>
        <w:t xml:space="preserve"> Yes </w:t>
      </w: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27BBAF24" w14:textId="265E8ACA" w:rsidR="008A3154" w:rsidRDefault="008A3154" w:rsidP="008A3154">
      <w:pPr>
        <w:spacing w:line="240" w:lineRule="auto"/>
      </w:pPr>
      <w:r>
        <w:t xml:space="preserve">Was a Police Report Made: </w:t>
      </w:r>
      <w:r>
        <w:rPr>
          <w:rFonts w:ascii="Segoe UI Symbol" w:hAnsi="Segoe UI Symbol" w:cs="Segoe UI Symbol"/>
        </w:rPr>
        <w:t>☐</w:t>
      </w:r>
      <w:r>
        <w:t xml:space="preserve"> Yes </w:t>
      </w:r>
      <w:r>
        <w:rPr>
          <w:rFonts w:ascii="Segoe UI Symbol" w:hAnsi="Segoe UI Symbol" w:cs="Segoe UI Symbol"/>
        </w:rPr>
        <w:t>☐</w:t>
      </w:r>
      <w:r>
        <w:t xml:space="preserve"> No</w:t>
      </w:r>
      <w:r>
        <w:tab/>
        <w:t>If yes, provide report number: _______________________________</w:t>
      </w:r>
    </w:p>
    <w:p w14:paraId="7504EA8C" w14:textId="77777777" w:rsidR="008A3154" w:rsidRDefault="008A3154" w:rsidP="00EB1ED3"/>
    <w:p w14:paraId="68BD2B57" w14:textId="77777777" w:rsidR="008A3154" w:rsidRDefault="008A3154" w:rsidP="00EB1ED3"/>
    <w:p w14:paraId="7BD36083" w14:textId="23BC5E76" w:rsidR="00EB1ED3" w:rsidRDefault="00EB1ED3" w:rsidP="00EB1ED3">
      <w:r>
        <w:t>Witnesses (if any):</w:t>
      </w:r>
    </w:p>
    <w:p w14:paraId="772A71D4" w14:textId="6F7B36C1" w:rsidR="00EB1ED3" w:rsidRDefault="00EB1ED3" w:rsidP="00EB1ED3">
      <w:r>
        <w:t>Name: ___________________</w:t>
      </w:r>
      <w:r w:rsidR="008A3154">
        <w:t>_________________</w:t>
      </w:r>
      <w:r>
        <w:t>________ </w:t>
      </w:r>
      <w:r w:rsidR="008A3154">
        <w:t>Company: ____________________________________</w:t>
      </w:r>
    </w:p>
    <w:p w14:paraId="325DD61E" w14:textId="18F28F35" w:rsidR="00EB1ED3" w:rsidRDefault="008A3154" w:rsidP="00EB1ED3">
      <w:r>
        <w:t xml:space="preserve">Do they agree with the description of the incident? </w:t>
      </w:r>
      <w:r>
        <w:rPr>
          <w:rFonts w:ascii="Segoe UI Symbol" w:hAnsi="Segoe UI Symbol" w:cs="Segoe UI Symbol"/>
        </w:rPr>
        <w:t>☐</w:t>
      </w:r>
      <w:r>
        <w:t xml:space="preserve"> Yes </w:t>
      </w:r>
      <w:r>
        <w:rPr>
          <w:rFonts w:ascii="Segoe UI Symbol" w:hAnsi="Segoe UI Symbol" w:cs="Segoe UI Symbol"/>
        </w:rPr>
        <w:t>☐</w:t>
      </w:r>
      <w:r>
        <w:t xml:space="preserve"> No </w:t>
      </w:r>
      <w:r>
        <w:tab/>
        <w:t xml:space="preserve">If no, </w:t>
      </w:r>
      <w:proofErr w:type="gramStart"/>
      <w:r>
        <w:t>explain:_</w:t>
      </w:r>
      <w:proofErr w:type="gramEnd"/>
      <w:r>
        <w:t>__________________________</w:t>
      </w:r>
    </w:p>
    <w:p w14:paraId="15BF1ED1" w14:textId="77777777" w:rsidR="008A3154" w:rsidRDefault="008A3154">
      <w:r>
        <w:t>_________________________________________________________________________________________________</w:t>
      </w:r>
    </w:p>
    <w:p w14:paraId="60AE4E54" w14:textId="77777777" w:rsidR="008A3154" w:rsidRDefault="008A3154">
      <w:r>
        <w:t>_________________________________________________________________________________________________</w:t>
      </w:r>
    </w:p>
    <w:p w14:paraId="78180C6F" w14:textId="77777777" w:rsidR="008A3154" w:rsidRDefault="008A3154">
      <w:r>
        <w:t>_________________________________________________________________________________________________</w:t>
      </w:r>
    </w:p>
    <w:p w14:paraId="1F58F024" w14:textId="2B630086" w:rsidR="008A3154" w:rsidRDefault="008A3154" w:rsidP="00EB1ED3">
      <w:r>
        <w:t>_________________________________________________________________________________________________</w:t>
      </w:r>
    </w:p>
    <w:p w14:paraId="54EBF95D" w14:textId="2E7E7050" w:rsidR="00EB1ED3" w:rsidRDefault="00EB1ED3" w:rsidP="00EB1ED3">
      <w:r>
        <w:t>Name: _______________________</w:t>
      </w:r>
      <w:r w:rsidR="008A3154">
        <w:t>__________________</w:t>
      </w:r>
      <w:r>
        <w:t>____ </w:t>
      </w:r>
      <w:r w:rsidR="008A3154">
        <w:t>Company</w:t>
      </w:r>
      <w:r>
        <w:t>: ______</w:t>
      </w:r>
      <w:r w:rsidR="008A3154">
        <w:t>___________</w:t>
      </w:r>
      <w:r>
        <w:t>___________________</w:t>
      </w:r>
    </w:p>
    <w:p w14:paraId="6BE760DF" w14:textId="77777777" w:rsidR="008A3154" w:rsidRDefault="008A3154" w:rsidP="008A3154">
      <w:r>
        <w:t xml:space="preserve">Do they agree with the description of the incident? </w:t>
      </w:r>
      <w:r>
        <w:rPr>
          <w:rFonts w:ascii="Segoe UI Symbol" w:hAnsi="Segoe UI Symbol" w:cs="Segoe UI Symbol"/>
        </w:rPr>
        <w:t>☐</w:t>
      </w:r>
      <w:r>
        <w:t xml:space="preserve"> Yes </w:t>
      </w:r>
      <w:r>
        <w:rPr>
          <w:rFonts w:ascii="Segoe UI Symbol" w:hAnsi="Segoe UI Symbol" w:cs="Segoe UI Symbol"/>
        </w:rPr>
        <w:t>☐</w:t>
      </w:r>
      <w:r>
        <w:t xml:space="preserve"> No </w:t>
      </w:r>
      <w:r>
        <w:tab/>
        <w:t xml:space="preserve">If no, </w:t>
      </w:r>
      <w:proofErr w:type="gramStart"/>
      <w:r>
        <w:t>explain:_</w:t>
      </w:r>
      <w:proofErr w:type="gramEnd"/>
      <w:r>
        <w:t>__________________________</w:t>
      </w:r>
    </w:p>
    <w:p w14:paraId="267C4A2B" w14:textId="77777777" w:rsidR="008A3154" w:rsidRDefault="008A3154" w:rsidP="008A3154">
      <w:r>
        <w:t>_________________________________________________________________________________________________</w:t>
      </w:r>
    </w:p>
    <w:p w14:paraId="0936108B" w14:textId="77777777" w:rsidR="008A3154" w:rsidRDefault="008A3154" w:rsidP="008A3154">
      <w:r>
        <w:t>_________________________________________________________________________________________________</w:t>
      </w:r>
    </w:p>
    <w:p w14:paraId="7A254B75" w14:textId="77777777" w:rsidR="008A3154" w:rsidRDefault="008A3154" w:rsidP="008A3154">
      <w:r>
        <w:t>_________________________________________________________________________________________________</w:t>
      </w:r>
    </w:p>
    <w:p w14:paraId="03CCB2BB" w14:textId="77777777" w:rsidR="008A3154" w:rsidRDefault="008A3154" w:rsidP="008A3154">
      <w:r>
        <w:t>_________________________________________________________________________________________________</w:t>
      </w:r>
    </w:p>
    <w:p w14:paraId="7BCA5506" w14:textId="77777777" w:rsidR="00EB1ED3" w:rsidRDefault="00EB1ED3" w:rsidP="00EB1ED3"/>
    <w:p w14:paraId="1C2CCB22" w14:textId="3DBE42DE" w:rsidR="00EB1ED3" w:rsidRDefault="008A3154" w:rsidP="00EB1ED3">
      <w:r>
        <w:br/>
        <w:t>Safety Manager</w:t>
      </w:r>
      <w:r w:rsidR="00EB1ED3">
        <w:t xml:space="preserve"> Notified: </w:t>
      </w:r>
      <w:r w:rsidR="00EB1ED3">
        <w:rPr>
          <w:rFonts w:ascii="Segoe UI Symbol" w:hAnsi="Segoe UI Symbol" w:cs="Segoe UI Symbol"/>
        </w:rPr>
        <w:t>☐</w:t>
      </w:r>
      <w:r w:rsidR="00EB1ED3">
        <w:t xml:space="preserve"> Yes </w:t>
      </w:r>
      <w:r w:rsidR="00EB1ED3">
        <w:rPr>
          <w:rFonts w:ascii="Segoe UI Symbol" w:hAnsi="Segoe UI Symbol" w:cs="Segoe UI Symbol"/>
        </w:rPr>
        <w:t>☐</w:t>
      </w:r>
      <w:r w:rsidR="00EB1ED3">
        <w:t xml:space="preserve"> </w:t>
      </w:r>
      <w:proofErr w:type="gramStart"/>
      <w:r w:rsidR="00EB1ED3">
        <w:t>No  Name</w:t>
      </w:r>
      <w:proofErr w:type="gramEnd"/>
      <w:r w:rsidR="00EB1ED3">
        <w:t>: ______________________</w:t>
      </w:r>
      <w:r>
        <w:t>_____</w:t>
      </w:r>
      <w:r w:rsidR="00EB1ED3">
        <w:t>_____ Date/Time: ___________</w:t>
      </w:r>
    </w:p>
    <w:p w14:paraId="7D7985E1" w14:textId="5DD2E08A" w:rsidR="00EB1ED3" w:rsidRDefault="008A3154" w:rsidP="00EB1ED3">
      <w:r>
        <w:t xml:space="preserve">Subcontractor </w:t>
      </w:r>
      <w:r w:rsidRPr="008A3154">
        <w:t xml:space="preserve">Supervisor Notified: </w:t>
      </w:r>
      <w:r w:rsidRPr="008A3154">
        <w:rPr>
          <w:rFonts w:ascii="Segoe UI Symbol" w:hAnsi="Segoe UI Symbol" w:cs="Segoe UI Symbol"/>
        </w:rPr>
        <w:t>☐</w:t>
      </w:r>
      <w:r w:rsidRPr="008A3154">
        <w:t xml:space="preserve"> Yes </w:t>
      </w:r>
      <w:r w:rsidRPr="008A3154">
        <w:rPr>
          <w:rFonts w:ascii="Segoe UI Symbol" w:hAnsi="Segoe UI Symbol" w:cs="Segoe UI Symbol"/>
        </w:rPr>
        <w:t>☐</w:t>
      </w:r>
      <w:r w:rsidRPr="008A3154">
        <w:t xml:space="preserve"> No Name: ___________________________ Date/Time: ___________</w:t>
      </w:r>
    </w:p>
    <w:p w14:paraId="5FC5C48B" w14:textId="77777777" w:rsidR="00EB1ED3" w:rsidRDefault="00EB1ED3" w:rsidP="00EB1ED3"/>
    <w:p w14:paraId="014B1247" w14:textId="77777777" w:rsidR="008A3154" w:rsidRDefault="008A3154" w:rsidP="00EB1ED3"/>
    <w:p w14:paraId="4766695C" w14:textId="206A37F5" w:rsidR="008A3154" w:rsidRDefault="008A3154" w:rsidP="00EB1ED3">
      <w:r>
        <w:t xml:space="preserve">This incident report is to be filled out completely and sent to Hedrick Brother’s Safety Manager within 24 hours of the incident. </w:t>
      </w:r>
    </w:p>
    <w:sectPr w:rsidR="008A3154" w:rsidSect="00925CF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774B" w14:textId="77777777" w:rsidR="00E317BB" w:rsidRDefault="00E317BB" w:rsidP="006C5E9D">
      <w:pPr>
        <w:spacing w:after="0" w:line="240" w:lineRule="auto"/>
      </w:pPr>
      <w:r>
        <w:separator/>
      </w:r>
    </w:p>
  </w:endnote>
  <w:endnote w:type="continuationSeparator" w:id="0">
    <w:p w14:paraId="5D3AF422" w14:textId="77777777" w:rsidR="00E317BB" w:rsidRDefault="00E317BB" w:rsidP="006C5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7249" w14:textId="77777777" w:rsidR="006C5E9D" w:rsidRDefault="000D2AFC" w:rsidP="000D2AFC">
    <w:pPr>
      <w:pStyle w:val="Footer"/>
      <w:tabs>
        <w:tab w:val="left" w:pos="6294"/>
        <w:tab w:val="right" w:pos="11520"/>
      </w:tabs>
    </w:pPr>
    <w:r w:rsidRPr="000D2AFC">
      <w:rPr>
        <w:rFonts w:ascii="Gill Sans MT" w:hAnsi="Gill Sans MT"/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A3F71F4" wp14:editId="1F037C47">
              <wp:simplePos x="0" y="0"/>
              <wp:positionH relativeFrom="column">
                <wp:posOffset>-683260</wp:posOffset>
              </wp:positionH>
              <wp:positionV relativeFrom="paragraph">
                <wp:posOffset>176231</wp:posOffset>
              </wp:positionV>
              <wp:extent cx="7427595" cy="0"/>
              <wp:effectExtent l="0" t="0" r="20955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42759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052D6643" id="Straight Connector 18" o:spid="_x0000_s1026" style="position:absolute;flip:x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8pt,13.9pt" to="531.0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" strokecolor="#5b9bd5 [3204]" strokeweight=".5pt">
              <v:stroke joinstyle="miter"/>
            </v:line>
          </w:pict>
        </mc:Fallback>
      </mc:AlternateContent>
    </w:r>
    <w:r>
      <w:tab/>
    </w:r>
    <w:r>
      <w:tab/>
    </w:r>
    <w:r>
      <w:tab/>
    </w:r>
    <w:r>
      <w:tab/>
    </w:r>
    <w:r>
      <w:rPr>
        <w:noProof/>
      </w:rPr>
      <w:drawing>
        <wp:inline distT="0" distB="0" distL="0" distR="0" wp14:anchorId="63C37314" wp14:editId="5C22A473">
          <wp:extent cx="536281" cy="347472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HB Logo_CMYK_HB Only_For Letterhead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6281" cy="347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EA970" w14:textId="77777777" w:rsidR="000D2AFC" w:rsidRDefault="00F23230" w:rsidP="00F23230">
    <w:pPr>
      <w:pStyle w:val="Footer"/>
      <w:tabs>
        <w:tab w:val="left" w:pos="6590"/>
        <w:tab w:val="right" w:pos="11520"/>
      </w:tabs>
    </w:pPr>
    <w:r>
      <w:tab/>
    </w:r>
    <w:r>
      <w:tab/>
    </w:r>
    <w:r>
      <w:tab/>
    </w:r>
    <w:r>
      <w:tab/>
    </w:r>
  </w:p>
  <w:p w14:paraId="2786DFF7" w14:textId="77777777" w:rsidR="000D2AFC" w:rsidRPr="002E6633" w:rsidRDefault="000D2AFC" w:rsidP="000D2AFC">
    <w:pPr>
      <w:pStyle w:val="Footer"/>
      <w:tabs>
        <w:tab w:val="left" w:pos="6590"/>
        <w:tab w:val="right" w:pos="11520"/>
      </w:tabs>
      <w:rPr>
        <w:rFonts w:ascii="Gill Sans MT" w:hAnsi="Gill Sans MT"/>
        <w:color w:val="2E74B5"/>
        <w:sz w:val="12"/>
        <w:szCs w:val="12"/>
      </w:rPr>
    </w:pPr>
    <w:r w:rsidRPr="002E6633">
      <w:rPr>
        <w:rFonts w:ascii="Gill Sans MT" w:hAnsi="Gill Sans MT"/>
        <w:color w:val="2E74B5"/>
        <w:sz w:val="12"/>
        <w:szCs w:val="12"/>
      </w:rPr>
      <w:tab/>
    </w:r>
    <w:r w:rsidRPr="002E6633">
      <w:rPr>
        <w:rFonts w:ascii="Gill Sans MT" w:hAnsi="Gill Sans MT"/>
        <w:color w:val="2E74B5"/>
        <w:sz w:val="12"/>
        <w:szCs w:val="12"/>
      </w:rPr>
      <w:tab/>
    </w:r>
  </w:p>
  <w:p w14:paraId="7C4ADBFF" w14:textId="77777777" w:rsidR="000D2AFC" w:rsidRDefault="000D2AFC" w:rsidP="000D2AFC">
    <w:pPr>
      <w:pStyle w:val="Footer"/>
      <w:tabs>
        <w:tab w:val="left" w:pos="6590"/>
        <w:tab w:val="right" w:pos="11520"/>
      </w:tabs>
    </w:pPr>
    <w:r w:rsidRPr="000D2AFC">
      <w:rPr>
        <w:rFonts w:ascii="Gill Sans MT" w:hAnsi="Gill Sans MT"/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A3CD228" wp14:editId="0A574DAF">
              <wp:simplePos x="0" y="0"/>
              <wp:positionH relativeFrom="column">
                <wp:posOffset>-695325</wp:posOffset>
              </wp:positionH>
              <wp:positionV relativeFrom="paragraph">
                <wp:posOffset>171114</wp:posOffset>
              </wp:positionV>
              <wp:extent cx="7427595" cy="0"/>
              <wp:effectExtent l="0" t="0" r="20955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42759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744293F6" id="Straight Connector 14" o:spid="_x0000_s1026" style="position:absolute;flip:x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75pt,13.45pt" to="530.1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" strokecolor="#5b9bd5 [3204]" strokeweight=".5pt">
              <v:stroke joinstyle="miter"/>
            </v:line>
          </w:pict>
        </mc:Fallback>
      </mc:AlternateContent>
    </w:r>
    <w:r w:rsidRPr="002E6633">
      <w:rPr>
        <w:rFonts w:ascii="Gill Sans MT" w:hAnsi="Gill Sans MT"/>
        <w:color w:val="2E74B5"/>
        <w:sz w:val="12"/>
        <w:szCs w:val="12"/>
      </w:rPr>
      <w:t xml:space="preserve">                  </w:t>
    </w:r>
    <w:r w:rsidRPr="002E6633">
      <w:rPr>
        <w:rFonts w:ascii="Gill Sans MT" w:hAnsi="Gill Sans MT"/>
        <w:color w:val="2E74B5"/>
        <w:sz w:val="14"/>
        <w:szCs w:val="12"/>
      </w:rPr>
      <w:t xml:space="preserve">HEDRICK BROTHERS CONSTRUCTION CO., INC   |   2200 CENTREPARK WEST DRIVE   |   WEST PALM BEACH, FL 33409   |   CGC013137   |   561-689-8880 </w:t>
    </w:r>
    <w:r w:rsidRPr="002E6633">
      <w:rPr>
        <w:rFonts w:ascii="Gill Sans MT" w:hAnsi="Gill Sans MT"/>
        <w:color w:val="2E74B5"/>
        <w:sz w:val="12"/>
        <w:szCs w:val="12"/>
      </w:rPr>
      <w:t xml:space="preserve">                 </w:t>
    </w:r>
    <w:r w:rsidR="006C5E9D">
      <w:rPr>
        <w:noProof/>
      </w:rPr>
      <w:drawing>
        <wp:inline distT="0" distB="0" distL="0" distR="0" wp14:anchorId="524BDD82" wp14:editId="437DA123">
          <wp:extent cx="536281" cy="347472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HB Logo_CMYK_HB Only_For Letterhead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6281" cy="347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40A60" w14:textId="77777777" w:rsidR="00E317BB" w:rsidRDefault="00E317BB" w:rsidP="006C5E9D">
      <w:pPr>
        <w:spacing w:after="0" w:line="240" w:lineRule="auto"/>
      </w:pPr>
      <w:r>
        <w:separator/>
      </w:r>
    </w:p>
  </w:footnote>
  <w:footnote w:type="continuationSeparator" w:id="0">
    <w:p w14:paraId="7BEF87E6" w14:textId="77777777" w:rsidR="00E317BB" w:rsidRDefault="00E317BB" w:rsidP="006C5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7851" w14:textId="77777777" w:rsidR="006C5E9D" w:rsidRDefault="006C5E9D">
    <w:pPr>
      <w:pStyle w:val="Header"/>
    </w:pPr>
    <w:r>
      <w:t xml:space="preserve">  </w:t>
    </w:r>
  </w:p>
  <w:p w14:paraId="2CF25DBF" w14:textId="77777777" w:rsidR="006C5E9D" w:rsidRDefault="000D2AFC" w:rsidP="000D2AFC">
    <w:pPr>
      <w:pStyle w:val="Header"/>
      <w:tabs>
        <w:tab w:val="clear" w:pos="4680"/>
        <w:tab w:val="clear" w:pos="9360"/>
        <w:tab w:val="left" w:pos="269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22C9" w14:textId="77777777" w:rsidR="006C5E9D" w:rsidRDefault="00F23230" w:rsidP="00F23230">
    <w:pPr>
      <w:pStyle w:val="Header"/>
      <w:ind w:left="108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0BB5FB" wp14:editId="34512EBC">
              <wp:simplePos x="0" y="0"/>
              <wp:positionH relativeFrom="column">
                <wp:posOffset>-284480</wp:posOffset>
              </wp:positionH>
              <wp:positionV relativeFrom="paragraph">
                <wp:posOffset>213995</wp:posOffset>
              </wp:positionV>
              <wp:extent cx="912495" cy="2540"/>
              <wp:effectExtent l="0" t="0" r="20955" b="3556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912495" cy="25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2E37BA2F" id="Straight Connector 10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4pt,16.85pt" to="49.4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" strokecolor="#5b9bd5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97A9FE4" wp14:editId="6054AD24">
              <wp:simplePos x="0" y="0"/>
              <wp:positionH relativeFrom="column">
                <wp:posOffset>2067560</wp:posOffset>
              </wp:positionH>
              <wp:positionV relativeFrom="paragraph">
                <wp:posOffset>217469</wp:posOffset>
              </wp:positionV>
              <wp:extent cx="5589905" cy="1270"/>
              <wp:effectExtent l="0" t="0" r="10795" b="3683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589905" cy="127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5923247" id="Straight Connector 13" o:spid="_x0000_s1026" style="position:absolute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8pt,17.1pt" to="602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" strokecolor="#5b9bd5 [3204]" strokeweight=".5pt">
              <v:stroke joinstyle="miter"/>
            </v:line>
          </w:pict>
        </mc:Fallback>
      </mc:AlternateContent>
    </w:r>
    <w:r w:rsidR="006C5E9D">
      <w:rPr>
        <w:noProof/>
      </w:rPr>
      <w:drawing>
        <wp:inline distT="0" distB="0" distL="0" distR="0" wp14:anchorId="2B832A93" wp14:editId="620523D7">
          <wp:extent cx="1333794" cy="347472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HB Logo_CMYK_lftalign_For Letterhead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794" cy="347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B4237"/>
    <w:multiLevelType w:val="hybridMultilevel"/>
    <w:tmpl w:val="57FCBACE"/>
    <w:lvl w:ilvl="0" w:tplc="410CC8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5347BCC"/>
    <w:multiLevelType w:val="hybridMultilevel"/>
    <w:tmpl w:val="9F3C6B4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45007323">
    <w:abstractNumId w:val="0"/>
  </w:num>
  <w:num w:numId="2" w16cid:durableId="36329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12"/>
    <w:rsid w:val="00051F24"/>
    <w:rsid w:val="000761DC"/>
    <w:rsid w:val="000946F9"/>
    <w:rsid w:val="000D2AFC"/>
    <w:rsid w:val="001039BE"/>
    <w:rsid w:val="001C2A8F"/>
    <w:rsid w:val="00286FF6"/>
    <w:rsid w:val="002D6910"/>
    <w:rsid w:val="002E6633"/>
    <w:rsid w:val="002F6F2E"/>
    <w:rsid w:val="00306935"/>
    <w:rsid w:val="00307829"/>
    <w:rsid w:val="00377AB3"/>
    <w:rsid w:val="00386836"/>
    <w:rsid w:val="003C5206"/>
    <w:rsid w:val="003E6925"/>
    <w:rsid w:val="00446C7D"/>
    <w:rsid w:val="004A7F98"/>
    <w:rsid w:val="00584942"/>
    <w:rsid w:val="005D2157"/>
    <w:rsid w:val="005F0857"/>
    <w:rsid w:val="006552E1"/>
    <w:rsid w:val="006969E9"/>
    <w:rsid w:val="006C1022"/>
    <w:rsid w:val="006C5E9D"/>
    <w:rsid w:val="006D38C4"/>
    <w:rsid w:val="007023CD"/>
    <w:rsid w:val="00746A11"/>
    <w:rsid w:val="00782390"/>
    <w:rsid w:val="00877148"/>
    <w:rsid w:val="008A3154"/>
    <w:rsid w:val="008D0937"/>
    <w:rsid w:val="00925CF8"/>
    <w:rsid w:val="009F2431"/>
    <w:rsid w:val="00A30336"/>
    <w:rsid w:val="00A77C9B"/>
    <w:rsid w:val="00AB1ED7"/>
    <w:rsid w:val="00B54FF9"/>
    <w:rsid w:val="00B93618"/>
    <w:rsid w:val="00BC711E"/>
    <w:rsid w:val="00C14B41"/>
    <w:rsid w:val="00C41B12"/>
    <w:rsid w:val="00CE73A1"/>
    <w:rsid w:val="00D11095"/>
    <w:rsid w:val="00D425D4"/>
    <w:rsid w:val="00D7187E"/>
    <w:rsid w:val="00DD22EE"/>
    <w:rsid w:val="00E317BB"/>
    <w:rsid w:val="00EA0DF4"/>
    <w:rsid w:val="00EB1ED3"/>
    <w:rsid w:val="00F2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E2ABC"/>
  <w15:chartTrackingRefBased/>
  <w15:docId w15:val="{541D83D9-F9D6-435F-BEEF-FB210FF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E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F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5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E9D"/>
  </w:style>
  <w:style w:type="paragraph" w:styleId="Footer">
    <w:name w:val="footer"/>
    <w:basedOn w:val="Normal"/>
    <w:link w:val="FooterChar"/>
    <w:uiPriority w:val="99"/>
    <w:unhideWhenUsed/>
    <w:rsid w:val="006C5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E9D"/>
  </w:style>
  <w:style w:type="paragraph" w:styleId="BalloonText">
    <w:name w:val="Balloon Text"/>
    <w:basedOn w:val="Normal"/>
    <w:link w:val="BalloonTextChar"/>
    <w:uiPriority w:val="99"/>
    <w:semiHidden/>
    <w:unhideWhenUsed/>
    <w:rsid w:val="003069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35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F6F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F6F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6F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6F2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B1E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rner\AppData\Local\Microsoft\Olk\Attachments\ooa-9a061fef-da63-464e-87fe-4968e625d1fb\649e97f50706db5b88ef31e591172ff1f885fa6b1bac62073f3fb062e95d894a\HB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239723-8b89-4d04-bb37-92d34832bd01">
      <Terms xmlns="http://schemas.microsoft.com/office/infopath/2007/PartnerControls"/>
    </lcf76f155ced4ddcb4097134ff3c332f>
    <TaxCatchAll xmlns="0972043d-28fa-426f-ad35-d03bb7b1f7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461FDA19230D49AFE0D9F7CD5BE389" ma:contentTypeVersion="13" ma:contentTypeDescription="Create a new document." ma:contentTypeScope="" ma:versionID="8d7369ef24bdeb93869a742e92dd6718">
  <xsd:schema xmlns:xsd="http://www.w3.org/2001/XMLSchema" xmlns:xs="http://www.w3.org/2001/XMLSchema" xmlns:p="http://schemas.microsoft.com/office/2006/metadata/properties" xmlns:ns2="35239723-8b89-4d04-bb37-92d34832bd01" xmlns:ns3="0972043d-28fa-426f-ad35-d03bb7b1f7ec" targetNamespace="http://schemas.microsoft.com/office/2006/metadata/properties" ma:root="true" ma:fieldsID="ea3b8f929d2a6f6e2e44921b28fd54fa" ns2:_="" ns3:_="">
    <xsd:import namespace="35239723-8b89-4d04-bb37-92d34832bd01"/>
    <xsd:import namespace="0972043d-28fa-426f-ad35-d03bb7b1f7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39723-8b89-4d04-bb37-92d34832b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dcca09f-7c2a-419f-a79f-e64e1f5bc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2043d-28fa-426f-ad35-d03bb7b1f7e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80e55e-dec2-4c1a-b6ae-87ea6f567304}" ma:internalName="TaxCatchAll" ma:readOnly="false" ma:showField="CatchAllData" ma:web="0972043d-28fa-426f-ad35-d03bb7b1f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AB5F75-4CC5-422D-BE3D-C303DA13638F}">
  <ds:schemaRefs>
    <ds:schemaRef ds:uri="http://schemas.microsoft.com/office/2006/metadata/properties"/>
    <ds:schemaRef ds:uri="http://schemas.microsoft.com/office/infopath/2007/PartnerControls"/>
    <ds:schemaRef ds:uri="35239723-8b89-4d04-bb37-92d34832bd01"/>
    <ds:schemaRef ds:uri="0972043d-28fa-426f-ad35-d03bb7b1f7ec"/>
  </ds:schemaRefs>
</ds:datastoreItem>
</file>

<file path=customXml/itemProps2.xml><?xml version="1.0" encoding="utf-8"?>
<ds:datastoreItem xmlns:ds="http://schemas.openxmlformats.org/officeDocument/2006/customXml" ds:itemID="{7A5E3182-DDBE-4396-BDBA-78735C78CA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CD2FEF-D543-4945-9C45-87D0E1075C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239723-8b89-4d04-bb37-92d34832bd01"/>
    <ds:schemaRef ds:uri="0972043d-28fa-426f-ad35-d03bb7b1f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HB Letterhead.dotx</Template>
  <TotalTime>2</TotalTime>
  <Pages>1</Pages>
  <Words>602</Words>
  <Characters>3432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Turner</dc:creator>
  <cp:keywords/>
  <dc:description/>
  <cp:lastModifiedBy>Samira Turner</cp:lastModifiedBy>
  <cp:revision>5</cp:revision>
  <cp:lastPrinted>2025-08-26T17:38:00Z</cp:lastPrinted>
  <dcterms:created xsi:type="dcterms:W3CDTF">2025-10-07T23:29:00Z</dcterms:created>
  <dcterms:modified xsi:type="dcterms:W3CDTF">2025-10-07T20:37:00Z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0x01010059461FDA19230D49AFE0D9F7CD5BE389</vt:lpwstr>
  </property>
  <property fmtid="{D5CDD505-2E9C-101B-9397-08002B2CF9AE}" pid="3" name="MediaServiceImageTags">
    <vt:lpwstr/>
  </property>
</Properties>
</file>